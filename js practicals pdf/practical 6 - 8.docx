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41E9" w:rsidRDefault="008C7F38">
      <w:bookmarkStart w:id="0" w:name="_GoBack"/>
      <w:bookmarkEnd w:id="0"/>
      <w:r>
        <w:rPr>
          <w:noProof/>
          <w:lang w:val="en-IN" w:eastAsia="en-IN"/>
        </w:rPr>
        <w:drawing>
          <wp:inline distT="0" distB="0" distL="0" distR="0">
            <wp:extent cx="5731514" cy="2938781"/>
            <wp:effectExtent l="0" t="0" r="2536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29387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3341E9" w:rsidRDefault="008C7F38">
      <w:r>
        <w:rPr>
          <w:noProof/>
          <w:lang w:val="en-IN" w:eastAsia="en-IN"/>
        </w:rPr>
        <w:drawing>
          <wp:inline distT="0" distB="0" distL="0" distR="0">
            <wp:extent cx="5524978" cy="1966133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4978" cy="196613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3341E9" w:rsidRDefault="008C7F38">
      <w:r>
        <w:rPr>
          <w:noProof/>
          <w:lang w:val="en-IN"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257476</wp:posOffset>
            </wp:positionV>
            <wp:extent cx="5731514" cy="3044823"/>
            <wp:effectExtent l="0" t="0" r="2536" b="3177"/>
            <wp:wrapNone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30448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3341E9" w:rsidRDefault="003341E9"/>
    <w:p w:rsidR="003341E9" w:rsidRDefault="003341E9"/>
    <w:p w:rsidR="003341E9" w:rsidRDefault="003341E9"/>
    <w:p w:rsidR="003341E9" w:rsidRDefault="003341E9"/>
    <w:p w:rsidR="003341E9" w:rsidRDefault="003341E9"/>
    <w:p w:rsidR="003341E9" w:rsidRDefault="008C7F38">
      <w:pPr>
        <w:jc w:val="right"/>
      </w:pPr>
      <w:r>
        <w:tab/>
      </w:r>
      <w:r>
        <w:tab/>
      </w:r>
      <w:r>
        <w:tab/>
      </w:r>
    </w:p>
    <w:p w:rsidR="003341E9" w:rsidRDefault="003341E9">
      <w:pPr>
        <w:jc w:val="right"/>
      </w:pPr>
    </w:p>
    <w:p w:rsidR="003341E9" w:rsidRDefault="003341E9">
      <w:pPr>
        <w:jc w:val="right"/>
      </w:pPr>
    </w:p>
    <w:p w:rsidR="003341E9" w:rsidRDefault="003341E9">
      <w:pPr>
        <w:jc w:val="right"/>
      </w:pPr>
    </w:p>
    <w:p w:rsidR="003341E9" w:rsidRDefault="003341E9">
      <w:pPr>
        <w:jc w:val="right"/>
      </w:pPr>
    </w:p>
    <w:p w:rsidR="003341E9" w:rsidRDefault="003341E9">
      <w:pPr>
        <w:jc w:val="right"/>
      </w:pPr>
    </w:p>
    <w:p w:rsidR="003341E9" w:rsidRDefault="003341E9">
      <w:pPr>
        <w:jc w:val="right"/>
      </w:pPr>
    </w:p>
    <w:p w:rsidR="003341E9" w:rsidRDefault="008C7F38">
      <w:r>
        <w:rPr>
          <w:noProof/>
          <w:lang w:val="en-IN" w:eastAsia="en-IN"/>
        </w:rPr>
        <w:lastRenderedPageBreak/>
        <w:drawing>
          <wp:inline distT="0" distB="0" distL="0" distR="0">
            <wp:extent cx="5731514" cy="3044823"/>
            <wp:effectExtent l="0" t="0" r="2536" b="3177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30448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3341E9" w:rsidRDefault="003341E9"/>
    <w:p w:rsidR="003341E9" w:rsidRDefault="003341E9"/>
    <w:p w:rsidR="003341E9" w:rsidRDefault="008C7F38">
      <w:r>
        <w:rPr>
          <w:noProof/>
          <w:lang w:val="en-IN" w:eastAsia="en-IN"/>
        </w:rPr>
        <w:drawing>
          <wp:inline distT="0" distB="0" distL="0" distR="0">
            <wp:extent cx="5731514" cy="3044823"/>
            <wp:effectExtent l="0" t="0" r="2536" b="3177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30448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3341E9" w:rsidRDefault="003341E9"/>
    <w:p w:rsidR="003341E9" w:rsidRDefault="003341E9"/>
    <w:p w:rsidR="003341E9" w:rsidRDefault="008C7F38">
      <w:pPr>
        <w:tabs>
          <w:tab w:val="left" w:pos="1077"/>
        </w:tabs>
      </w:pPr>
      <w:r>
        <w:tab/>
      </w:r>
    </w:p>
    <w:p w:rsidR="003341E9" w:rsidRDefault="003341E9">
      <w:pPr>
        <w:tabs>
          <w:tab w:val="left" w:pos="1077"/>
        </w:tabs>
      </w:pPr>
    </w:p>
    <w:p w:rsidR="003341E9" w:rsidRDefault="003341E9">
      <w:pPr>
        <w:tabs>
          <w:tab w:val="left" w:pos="1077"/>
        </w:tabs>
      </w:pPr>
    </w:p>
    <w:p w:rsidR="003341E9" w:rsidRDefault="003341E9">
      <w:pPr>
        <w:tabs>
          <w:tab w:val="left" w:pos="1077"/>
        </w:tabs>
      </w:pPr>
    </w:p>
    <w:p w:rsidR="003341E9" w:rsidRDefault="003341E9">
      <w:pPr>
        <w:tabs>
          <w:tab w:val="left" w:pos="1077"/>
        </w:tabs>
      </w:pPr>
    </w:p>
    <w:p w:rsidR="003341E9" w:rsidRDefault="008C7F38">
      <w:pPr>
        <w:tabs>
          <w:tab w:val="left" w:pos="1077"/>
        </w:tabs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731514" cy="3362962"/>
            <wp:effectExtent l="0" t="0" r="2536" b="8888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33629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3341E9" w:rsidRDefault="008C7F38">
      <w:pPr>
        <w:tabs>
          <w:tab w:val="left" w:pos="1077"/>
        </w:tabs>
      </w:pPr>
      <w:r>
        <w:rPr>
          <w:noProof/>
          <w:lang w:val="en-IN" w:eastAsia="en-IN"/>
        </w:rPr>
        <w:drawing>
          <wp:inline distT="0" distB="0" distL="0" distR="0">
            <wp:extent cx="5731514" cy="4705987"/>
            <wp:effectExtent l="0" t="0" r="2536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470598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3341E9" w:rsidRDefault="003341E9">
      <w:pPr>
        <w:tabs>
          <w:tab w:val="left" w:pos="1077"/>
        </w:tabs>
      </w:pPr>
    </w:p>
    <w:p w:rsidR="003341E9" w:rsidRDefault="003341E9">
      <w:pPr>
        <w:tabs>
          <w:tab w:val="left" w:pos="1077"/>
        </w:tabs>
      </w:pPr>
    </w:p>
    <w:p w:rsidR="003341E9" w:rsidRDefault="008C7F38">
      <w:pPr>
        <w:tabs>
          <w:tab w:val="left" w:pos="1077"/>
        </w:tabs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731514" cy="3044823"/>
            <wp:effectExtent l="0" t="0" r="2536" b="3177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30448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3341E9" w:rsidRDefault="008C7F38">
      <w:pPr>
        <w:tabs>
          <w:tab w:val="left" w:pos="1077"/>
        </w:tabs>
      </w:pPr>
      <w:r>
        <w:rPr>
          <w:noProof/>
          <w:lang w:val="en-IN"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3086785</wp:posOffset>
            </wp:positionV>
            <wp:extent cx="5731514" cy="2600078"/>
            <wp:effectExtent l="0" t="0" r="2536" b="0"/>
            <wp:wrapNone/>
            <wp:docPr id="9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26000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inline distT="0" distB="0" distL="0" distR="0">
            <wp:extent cx="5731514" cy="3044823"/>
            <wp:effectExtent l="0" t="0" r="2536" b="3177"/>
            <wp:docPr id="10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30448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3341E9" w:rsidRDefault="008C7F38">
      <w:pPr>
        <w:tabs>
          <w:tab w:val="left" w:pos="1077"/>
        </w:tabs>
      </w:pPr>
      <w:r>
        <w:tab/>
      </w:r>
      <w:r>
        <w:tab/>
      </w:r>
      <w:r>
        <w:tab/>
      </w:r>
    </w:p>
    <w:p w:rsidR="003341E9" w:rsidRDefault="003341E9">
      <w:pPr>
        <w:tabs>
          <w:tab w:val="left" w:pos="1077"/>
        </w:tabs>
      </w:pPr>
    </w:p>
    <w:p w:rsidR="003341E9" w:rsidRDefault="003341E9">
      <w:pPr>
        <w:tabs>
          <w:tab w:val="left" w:pos="1077"/>
        </w:tabs>
      </w:pPr>
    </w:p>
    <w:p w:rsidR="003341E9" w:rsidRDefault="003341E9">
      <w:pPr>
        <w:tabs>
          <w:tab w:val="left" w:pos="1077"/>
        </w:tabs>
      </w:pPr>
    </w:p>
    <w:p w:rsidR="003341E9" w:rsidRDefault="003341E9">
      <w:pPr>
        <w:tabs>
          <w:tab w:val="left" w:pos="1077"/>
        </w:tabs>
      </w:pPr>
    </w:p>
    <w:p w:rsidR="003341E9" w:rsidRDefault="003341E9">
      <w:pPr>
        <w:tabs>
          <w:tab w:val="left" w:pos="1077"/>
        </w:tabs>
      </w:pPr>
    </w:p>
    <w:p w:rsidR="003341E9" w:rsidRDefault="003341E9">
      <w:pPr>
        <w:tabs>
          <w:tab w:val="left" w:pos="1077"/>
        </w:tabs>
      </w:pPr>
    </w:p>
    <w:p w:rsidR="003341E9" w:rsidRDefault="003341E9">
      <w:pPr>
        <w:tabs>
          <w:tab w:val="left" w:pos="1077"/>
        </w:tabs>
      </w:pPr>
    </w:p>
    <w:p w:rsidR="003341E9" w:rsidRDefault="003341E9">
      <w:pPr>
        <w:tabs>
          <w:tab w:val="left" w:pos="1077"/>
        </w:tabs>
      </w:pPr>
    </w:p>
    <w:p w:rsidR="003341E9" w:rsidRDefault="008C7F38">
      <w:pPr>
        <w:tabs>
          <w:tab w:val="left" w:pos="1077"/>
        </w:tabs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731514" cy="3808732"/>
            <wp:effectExtent l="0" t="0" r="2536" b="1268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380873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3341E9" w:rsidRDefault="008C7F38">
      <w:pPr>
        <w:tabs>
          <w:tab w:val="left" w:pos="1077"/>
        </w:tabs>
      </w:pPr>
      <w:r>
        <w:rPr>
          <w:noProof/>
          <w:lang w:val="en-IN" w:eastAsia="en-IN"/>
        </w:rPr>
        <w:drawing>
          <wp:inline distT="0" distB="0" distL="0" distR="0">
            <wp:extent cx="4092296" cy="4732431"/>
            <wp:effectExtent l="0" t="0" r="3454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2296" cy="473243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3341E9" w:rsidRDefault="008C7F38">
      <w:pPr>
        <w:tabs>
          <w:tab w:val="left" w:pos="1077"/>
        </w:tabs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731514" cy="3044823"/>
            <wp:effectExtent l="0" t="0" r="2536" b="3177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30448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3341E9" w:rsidRDefault="008C7F38">
      <w:pPr>
        <w:tabs>
          <w:tab w:val="left" w:pos="1077"/>
        </w:tabs>
      </w:pPr>
      <w:r>
        <w:rPr>
          <w:noProof/>
          <w:lang w:val="en-IN" w:eastAsia="e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-2542</wp:posOffset>
            </wp:positionH>
            <wp:positionV relativeFrom="paragraph">
              <wp:posOffset>2879939</wp:posOffset>
            </wp:positionV>
            <wp:extent cx="5731514" cy="2764798"/>
            <wp:effectExtent l="0" t="0" r="2536" b="0"/>
            <wp:wrapNone/>
            <wp:docPr id="14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27647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inline distT="0" distB="0" distL="0" distR="0">
            <wp:extent cx="5731514" cy="3044823"/>
            <wp:effectExtent l="0" t="0" r="2536" b="3177"/>
            <wp:docPr id="15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30448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3341E9" w:rsidRDefault="003341E9">
      <w:pPr>
        <w:tabs>
          <w:tab w:val="left" w:pos="1077"/>
        </w:tabs>
      </w:pPr>
    </w:p>
    <w:sectPr w:rsidR="003341E9">
      <w:headerReference w:type="default" r:id="rId20"/>
      <w:footerReference w:type="default" r:id="rId21"/>
      <w:pgSz w:w="11906" w:h="16838"/>
      <w:pgMar w:top="1440" w:right="1440" w:bottom="1440" w:left="144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7F38" w:rsidRDefault="008C7F38">
      <w:pPr>
        <w:spacing w:after="0" w:line="240" w:lineRule="auto"/>
      </w:pPr>
      <w:r>
        <w:separator/>
      </w:r>
    </w:p>
  </w:endnote>
  <w:endnote w:type="continuationSeparator" w:id="0">
    <w:p w:rsidR="008C7F38" w:rsidRDefault="008C7F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94817" w:rsidRDefault="008C7F38">
    <w:pPr>
      <w:pStyle w:val="Footer"/>
    </w:pPr>
    <w:r>
      <w:t xml:space="preserve">Page | </w:t>
    </w:r>
    <w:r>
      <w:fldChar w:fldCharType="begin"/>
    </w:r>
    <w:r>
      <w:instrText xml:space="preserve"> PAGE </w:instrText>
    </w:r>
    <w:r>
      <w:fldChar w:fldCharType="separate"/>
    </w:r>
    <w:r w:rsidR="003B3F81">
      <w:rPr>
        <w:noProof/>
      </w:rPr>
      <w:t>2</w:t>
    </w:r>
    <w:r>
      <w:fldChar w:fldCharType="end"/>
    </w:r>
  </w:p>
  <w:p w:rsidR="00094817" w:rsidRDefault="008C7F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7F38" w:rsidRDefault="008C7F38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:rsidR="008C7F38" w:rsidRDefault="008C7F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94817" w:rsidRDefault="008C7F38">
    <w:pPr>
      <w:pStyle w:val="Header"/>
      <w:jc w:val="right"/>
    </w:pPr>
    <w:r>
      <w:rPr>
        <w:b/>
        <w:color w:val="4472C4"/>
      </w:rPr>
      <w:t>IBRAHIM SHAIKH</w:t>
    </w:r>
  </w:p>
  <w:p w:rsidR="00094817" w:rsidRDefault="008C7F3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attachedTemplate r:id="rId1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3341E9"/>
    <w:rsid w:val="003341E9"/>
    <w:rsid w:val="003B3F81"/>
    <w:rsid w:val="008C7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06E3F4C-CBDB-4617-BE18-AE85893E6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sz w:val="22"/>
        <w:szCs w:val="22"/>
        <w:lang w:val="en-GB" w:eastAsia="en-US" w:bidi="ar-SA"/>
      </w:rPr>
    </w:rPrDefault>
    <w:pPrDefault>
      <w:pPr>
        <w:autoSpaceDN w:val="0"/>
        <w:spacing w:after="160" w:line="256" w:lineRule="auto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</w:style>
  <w:style w:type="paragraph" w:styleId="Footer">
    <w:name w:val="footer"/>
    <w:basedOn w:val="Normal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 SHAIKH</dc:creator>
  <dc:description/>
  <cp:lastModifiedBy>Ibrahim Shaikh</cp:lastModifiedBy>
  <cp:revision>2</cp:revision>
  <cp:lastPrinted>2022-10-09T21:11:00Z</cp:lastPrinted>
  <dcterms:created xsi:type="dcterms:W3CDTF">2022-10-09T21:18:00Z</dcterms:created>
  <dcterms:modified xsi:type="dcterms:W3CDTF">2022-10-09T21:18:00Z</dcterms:modified>
</cp:coreProperties>
</file>